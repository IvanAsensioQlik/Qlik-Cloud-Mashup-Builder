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2B579A" w:themeFill="accent5"/>
        <w:tblLook w:val="0600" w:firstRow="0" w:lastRow="0" w:firstColumn="0" w:lastColumn="0" w:noHBand="1" w:noVBand="1"/>
      </w:tblPr>
      <w:tblGrid>
        <w:gridCol w:w="7920"/>
        <w:gridCol w:w="1440"/>
      </w:tblGrid>
      <w:tr w:rsidR="007378F1" w14:paraId="7415AD29" w14:textId="77777777" w:rsidTr="007378F1">
        <w:tc>
          <w:tcPr>
            <w:tcW w:w="7920" w:type="dxa"/>
            <w:shd w:val="clear" w:color="auto" w:fill="2B579A" w:themeFill="accent5"/>
          </w:tcPr>
          <w:p w14:paraId="07448318" w14:textId="53FEB608" w:rsidR="00DB1EBA" w:rsidRDefault="00E777ED" w:rsidP="007378F1">
            <w:pPr>
              <w:pStyle w:val="Title"/>
            </w:pPr>
            <w:proofErr w:type="spellStart"/>
            <w:r>
              <w:t>Github</w:t>
            </w:r>
            <w:proofErr w:type="spellEnd"/>
            <w:r w:rsidR="00141474">
              <w:t xml:space="preserve"> </w:t>
            </w:r>
          </w:p>
          <w:p w14:paraId="04C50A0E" w14:textId="4FBB5C42" w:rsidR="007378F1" w:rsidRPr="00DB1EBA" w:rsidRDefault="00141474" w:rsidP="007378F1">
            <w:pPr>
              <w:pStyle w:val="Title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For Qlik Cloud m</w:t>
            </w:r>
            <w:r w:rsidR="00DB1EBA">
              <w:rPr>
                <w:sz w:val="48"/>
                <w:szCs w:val="48"/>
              </w:rPr>
              <w:t>obile mashup</w:t>
            </w:r>
          </w:p>
          <w:p w14:paraId="161F5BE8" w14:textId="06F858B6" w:rsidR="007378F1" w:rsidRDefault="00DB1EBA" w:rsidP="007378F1">
            <w:pPr>
              <w:pStyle w:val="Subtitle"/>
            </w:pPr>
            <w:bookmarkStart w:id="0" w:name="_Hlk487785372"/>
            <w:bookmarkEnd w:id="0"/>
            <w:r>
              <w:t xml:space="preserve">Setup </w:t>
            </w:r>
            <w:r w:rsidR="007378F1" w:rsidRPr="0026504D">
              <w:t>Instructions</w:t>
            </w:r>
          </w:p>
        </w:tc>
        <w:tc>
          <w:tcPr>
            <w:tcW w:w="1440" w:type="dxa"/>
            <w:shd w:val="clear" w:color="auto" w:fill="2B579A" w:themeFill="accent5"/>
            <w:vAlign w:val="bottom"/>
          </w:tcPr>
          <w:p w14:paraId="4C159C30" w14:textId="77777777" w:rsidR="007378F1" w:rsidRDefault="007378F1" w:rsidP="007378F1">
            <w:pPr>
              <w:pStyle w:val="Title"/>
              <w:pBdr>
                <w:left w:val="none" w:sz="0" w:space="0" w:color="auto"/>
              </w:pBdr>
              <w:shd w:val="clear" w:color="auto" w:fill="auto"/>
              <w:spacing w:after="240"/>
              <w:ind w:left="0"/>
              <w:jc w:val="right"/>
            </w:pPr>
            <w:r w:rsidRPr="0026504D">
              <w:rPr>
                <w:noProof/>
              </w:rPr>
              <w:drawing>
                <wp:inline distT="0" distB="0" distL="0" distR="0" wp14:anchorId="5170AF17" wp14:editId="32DAA113">
                  <wp:extent cx="685800" cy="381121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0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9D1C1" w14:textId="1AE26E8B" w:rsidR="00DB1EBA" w:rsidRDefault="00DB1EBA" w:rsidP="00DB1EBA">
      <w:r>
        <w:t xml:space="preserve">Using </w:t>
      </w:r>
      <w:proofErr w:type="spellStart"/>
      <w:r w:rsidR="00E777ED">
        <w:t>Github</w:t>
      </w:r>
      <w:proofErr w:type="spellEnd"/>
      <w:r>
        <w:t xml:space="preserve"> is an excellent option </w:t>
      </w:r>
      <w:r w:rsidR="00CB7FC9">
        <w:t xml:space="preserve">to publish your mashups </w:t>
      </w:r>
      <w:r>
        <w:t xml:space="preserve">when you want to easily share </w:t>
      </w:r>
      <w:r w:rsidR="00CB7FC9">
        <w:t>the content</w:t>
      </w:r>
      <w:r>
        <w:t xml:space="preserve"> with general access.</w:t>
      </w:r>
      <w:r w:rsidR="00D509F1">
        <w:t xml:space="preserve"> Many </w:t>
      </w:r>
      <w:r w:rsidR="00AF421F">
        <w:t>companies use this approach to publish html content.</w:t>
      </w:r>
    </w:p>
    <w:p w14:paraId="7EA0E1EC" w14:textId="403D4734" w:rsidR="00943B06" w:rsidRPr="0026504D" w:rsidRDefault="00DB1EBA" w:rsidP="00DB1EBA">
      <w:r>
        <w:t xml:space="preserve">We will focus </w:t>
      </w:r>
      <w:r w:rsidR="00D549EC">
        <w:t>on the use</w:t>
      </w:r>
      <w:r>
        <w:t xml:space="preserve"> case </w:t>
      </w:r>
      <w:r w:rsidR="00D549EC">
        <w:t xml:space="preserve">of publishing mashups for Qlik Cloud and how it </w:t>
      </w:r>
      <w:r w:rsidR="000C1F3F">
        <w:t>gets linked with your QC Tenant</w:t>
      </w:r>
      <w:r w:rsidR="00943B06" w:rsidRPr="0026504D">
        <w:t>.</w:t>
      </w:r>
    </w:p>
    <w:p w14:paraId="0300DACB" w14:textId="6A362EB2" w:rsidR="0026484A" w:rsidRPr="0026504D" w:rsidRDefault="00DB1EBA" w:rsidP="0026504D">
      <w:pPr>
        <w:pStyle w:val="Heading1"/>
      </w:pPr>
      <w:proofErr w:type="gramStart"/>
      <w:r w:rsidRPr="00DB1EBA">
        <w:t>Re</w:t>
      </w:r>
      <w:r w:rsidR="009233B9">
        <w:t>use</w:t>
      </w:r>
      <w:proofErr w:type="gramEnd"/>
      <w:r w:rsidR="009233B9">
        <w:t xml:space="preserve"> your current</w:t>
      </w:r>
      <w:r w:rsidRPr="00DB1EBA">
        <w:t xml:space="preserve"> </w:t>
      </w:r>
      <w:proofErr w:type="spellStart"/>
      <w:r w:rsidR="008646E4">
        <w:t>Github</w:t>
      </w:r>
      <w:proofErr w:type="spellEnd"/>
      <w:r w:rsidR="00254AFE">
        <w:t xml:space="preserve"> </w:t>
      </w:r>
      <w:r w:rsidR="001968C8">
        <w:t>account</w:t>
      </w:r>
    </w:p>
    <w:p w14:paraId="52D65917" w14:textId="71A1DCFC" w:rsidR="006B0B82" w:rsidRDefault="00F546F7" w:rsidP="006B0B82">
      <w:r>
        <w:t xml:space="preserve">You just need </w:t>
      </w:r>
      <w:proofErr w:type="gramStart"/>
      <w:r>
        <w:t>an</w:t>
      </w:r>
      <w:proofErr w:type="gramEnd"/>
      <w:r>
        <w:t xml:space="preserve"> </w:t>
      </w:r>
      <w:proofErr w:type="spellStart"/>
      <w:r w:rsidR="008646E4">
        <w:t>github</w:t>
      </w:r>
      <w:proofErr w:type="spellEnd"/>
      <w:r>
        <w:t xml:space="preserve"> </w:t>
      </w:r>
      <w:r w:rsidR="008646E4">
        <w:t>repository</w:t>
      </w:r>
      <w:r>
        <w:t xml:space="preserve"> </w:t>
      </w:r>
      <w:r w:rsidR="008646E4">
        <w:t>to allocate your mashup</w:t>
      </w:r>
      <w:r>
        <w:t xml:space="preserve">. </w:t>
      </w:r>
      <w:proofErr w:type="gramStart"/>
      <w:r>
        <w:t>So</w:t>
      </w:r>
      <w:proofErr w:type="gramEnd"/>
      <w:r>
        <w:t xml:space="preserve"> if you already have a</w:t>
      </w:r>
      <w:r w:rsidR="008646E4">
        <w:t xml:space="preserve"> </w:t>
      </w:r>
      <w:proofErr w:type="spellStart"/>
      <w:r w:rsidR="008646E4">
        <w:t>github</w:t>
      </w:r>
      <w:proofErr w:type="spellEnd"/>
      <w:r>
        <w:t xml:space="preserve"> account</w:t>
      </w:r>
      <w:r w:rsidR="001A3242">
        <w:t xml:space="preserve"> it’s </w:t>
      </w:r>
      <w:proofErr w:type="spellStart"/>
      <w:r w:rsidR="001A3242">
        <w:t>gonna</w:t>
      </w:r>
      <w:proofErr w:type="spellEnd"/>
      <w:r w:rsidR="001A3242">
        <w:t xml:space="preserve"> be </w:t>
      </w:r>
      <w:r w:rsidR="008646E4">
        <w:t>useful</w:t>
      </w:r>
      <w:r w:rsidR="001A3242">
        <w:t>.</w:t>
      </w:r>
    </w:p>
    <w:p w14:paraId="4CDCF4DD" w14:textId="3D2667DB" w:rsidR="001A3242" w:rsidRDefault="001A3242" w:rsidP="006B0B82">
      <w:r>
        <w:t xml:space="preserve">In case you never </w:t>
      </w:r>
      <w:r w:rsidR="00896E49">
        <w:t>signed up</w:t>
      </w:r>
      <w:r>
        <w:t xml:space="preserve"> to </w:t>
      </w:r>
      <w:proofErr w:type="spellStart"/>
      <w:r w:rsidR="00FE5618">
        <w:t>github</w:t>
      </w:r>
      <w:proofErr w:type="spellEnd"/>
      <w:r>
        <w:t xml:space="preserve"> and </w:t>
      </w:r>
      <w:proofErr w:type="gramStart"/>
      <w:r>
        <w:t>create</w:t>
      </w:r>
      <w:proofErr w:type="gramEnd"/>
      <w:r>
        <w:t xml:space="preserve"> a</w:t>
      </w:r>
      <w:r w:rsidR="00FE5618">
        <w:t xml:space="preserve"> repository</w:t>
      </w:r>
      <w:r>
        <w:t>, here you have some instructions</w:t>
      </w:r>
      <w:r w:rsidR="00ED3D9A">
        <w:t>:</w:t>
      </w:r>
    </w:p>
    <w:p w14:paraId="44A14CFE" w14:textId="03DFD9DA" w:rsidR="00ED3D9A" w:rsidRDefault="00FE5618" w:rsidP="00ED3D9A">
      <w:pPr>
        <w:pStyle w:val="ListParagraph"/>
        <w:numPr>
          <w:ilvl w:val="0"/>
          <w:numId w:val="22"/>
        </w:numPr>
      </w:pPr>
      <w:proofErr w:type="spellStart"/>
      <w:r>
        <w:t>Github</w:t>
      </w:r>
      <w:proofErr w:type="spellEnd"/>
      <w:r w:rsidR="00ED3D9A">
        <w:t xml:space="preserve">, </w:t>
      </w:r>
      <w:hyperlink r:id="rId11" w:history="1">
        <w:r w:rsidR="00CD09B1" w:rsidRPr="00CD09B1">
          <w:rPr>
            <w:rStyle w:val="Hyperlink"/>
          </w:rPr>
          <w:t>how to start</w:t>
        </w:r>
      </w:hyperlink>
    </w:p>
    <w:p w14:paraId="45ECDD4B" w14:textId="5519AE6A" w:rsidR="00ED3D9A" w:rsidRDefault="00980BB4" w:rsidP="00ED3D9A">
      <w:pPr>
        <w:pStyle w:val="ListParagraph"/>
        <w:numPr>
          <w:ilvl w:val="0"/>
          <w:numId w:val="22"/>
        </w:numPr>
      </w:pPr>
      <w:r>
        <w:t xml:space="preserve">Repositories pricing, again it’s </w:t>
      </w:r>
      <w:proofErr w:type="spellStart"/>
      <w:r>
        <w:t>gonna</w:t>
      </w:r>
      <w:proofErr w:type="spellEnd"/>
      <w:r>
        <w:t xml:space="preserve"> be free, you won’t need to add any credit card to start</w:t>
      </w:r>
    </w:p>
    <w:p w14:paraId="1DCC5F6F" w14:textId="7B3F71F6" w:rsidR="000B459F" w:rsidRDefault="000B459F" w:rsidP="00940DAB">
      <w:pPr>
        <w:pStyle w:val="ListParagraph"/>
        <w:ind w:left="2880" w:firstLine="720"/>
      </w:pPr>
    </w:p>
    <w:p w14:paraId="19A0F72E" w14:textId="2C83AA94" w:rsidR="00DB1EBA" w:rsidRDefault="000B459F" w:rsidP="006B0B82">
      <w:r>
        <w:t xml:space="preserve">Already have </w:t>
      </w:r>
      <w:proofErr w:type="gramStart"/>
      <w:r>
        <w:t>an</w:t>
      </w:r>
      <w:proofErr w:type="gramEnd"/>
      <w:r>
        <w:t xml:space="preserve"> </w:t>
      </w:r>
      <w:proofErr w:type="spellStart"/>
      <w:r w:rsidR="00980BB4">
        <w:t>Github</w:t>
      </w:r>
      <w:proofErr w:type="spellEnd"/>
      <w:r>
        <w:t xml:space="preserve"> Account? Let’s continue…</w:t>
      </w:r>
    </w:p>
    <w:p w14:paraId="6BB0939E" w14:textId="0F01DF2D" w:rsidR="00457BEB" w:rsidRPr="0026504D" w:rsidRDefault="00980BB4" w:rsidP="0026504D">
      <w:pPr>
        <w:pStyle w:val="Heading1-PageBreak"/>
      </w:pPr>
      <w:r>
        <w:lastRenderedPageBreak/>
        <w:t>Repository</w:t>
      </w:r>
      <w:r w:rsidR="00190BAB">
        <w:t xml:space="preserve"> setup</w:t>
      </w:r>
    </w:p>
    <w:p w14:paraId="3F5B6D92" w14:textId="77777777" w:rsidR="00873DFC" w:rsidRDefault="00873DFC" w:rsidP="00873DFC">
      <w:r>
        <w:t xml:space="preserve">Most of the cases you will share the content, for demos, with customers, with other </w:t>
      </w:r>
      <w:proofErr w:type="gramStart"/>
      <w:r>
        <w:t>colleagues,…</w:t>
      </w:r>
      <w:proofErr w:type="gramEnd"/>
      <w:r>
        <w:t xml:space="preserve"> </w:t>
      </w:r>
    </w:p>
    <w:p w14:paraId="3187463E" w14:textId="77777777" w:rsidR="00873DFC" w:rsidRPr="00D80622" w:rsidRDefault="00873DFC" w:rsidP="00873DFC">
      <w:r>
        <w:t>This is the way to make everything available for public access (</w:t>
      </w:r>
      <w:r w:rsidRPr="00223BBA">
        <w:rPr>
          <w:i/>
          <w:iCs/>
        </w:rPr>
        <w:t xml:space="preserve">keep in mind only the access to the </w:t>
      </w:r>
      <w:r w:rsidRPr="00223BBA">
        <w:rPr>
          <w:b/>
          <w:bCs/>
          <w:i/>
          <w:iCs/>
        </w:rPr>
        <w:t>index.html</w:t>
      </w:r>
      <w:r w:rsidRPr="00223BBA">
        <w:rPr>
          <w:i/>
          <w:iCs/>
        </w:rPr>
        <w:t xml:space="preserve"> will be public</w:t>
      </w:r>
      <w:r>
        <w:rPr>
          <w:i/>
          <w:iCs/>
        </w:rPr>
        <w:t xml:space="preserve">, </w:t>
      </w:r>
      <w:r w:rsidRPr="00223BBA">
        <w:rPr>
          <w:i/>
          <w:iCs/>
        </w:rPr>
        <w:t xml:space="preserve">you’ll decide if you want anonymous access to </w:t>
      </w:r>
      <w:r>
        <w:rPr>
          <w:i/>
          <w:iCs/>
        </w:rPr>
        <w:t xml:space="preserve">the </w:t>
      </w:r>
      <w:r w:rsidRPr="00223BBA">
        <w:rPr>
          <w:i/>
          <w:iCs/>
        </w:rPr>
        <w:t>data or OAuth authentication</w:t>
      </w:r>
      <w:r>
        <w:t>).</w:t>
      </w:r>
    </w:p>
    <w:p w14:paraId="4890486F" w14:textId="0DED7895" w:rsidR="002E22FC" w:rsidRDefault="002E22FC" w:rsidP="002E22FC">
      <w:r w:rsidRPr="00661DE5">
        <w:rPr>
          <w:rStyle w:val="Emphasis"/>
        </w:rPr>
        <w:t>Try it:</w:t>
      </w:r>
      <w:r w:rsidRPr="00457BEB">
        <w:t xml:space="preserve"> </w:t>
      </w:r>
      <w:r>
        <w:t xml:space="preserve">Once logged in </w:t>
      </w:r>
      <w:proofErr w:type="spellStart"/>
      <w:r>
        <w:t>github</w:t>
      </w:r>
      <w:proofErr w:type="spellEnd"/>
      <w:r>
        <w:t>, just click on create a new repository</w:t>
      </w:r>
    </w:p>
    <w:p w14:paraId="62379C4B" w14:textId="70CD6D60" w:rsidR="002E22FC" w:rsidRDefault="00FC4BA2" w:rsidP="002E22FC">
      <w:pPr>
        <w:pStyle w:val="ListNumber"/>
        <w:numPr>
          <w:ilvl w:val="0"/>
          <w:numId w:val="2"/>
        </w:numPr>
      </w:pPr>
      <w:r>
        <w:t xml:space="preserve">Click on the icon </w:t>
      </w:r>
      <w:r w:rsidRPr="00FC4BA2">
        <w:drawing>
          <wp:inline distT="0" distB="0" distL="0" distR="0" wp14:anchorId="13EA011A" wp14:editId="1338F46D">
            <wp:extent cx="762106" cy="304843"/>
            <wp:effectExtent l="0" t="0" r="0" b="0"/>
            <wp:docPr id="16590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83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E83" w14:textId="0A9D0FDE" w:rsidR="002E22FC" w:rsidRPr="00932A42" w:rsidRDefault="00C82A5B" w:rsidP="002E22FC">
      <w:pPr>
        <w:pStyle w:val="ListNumber"/>
        <w:numPr>
          <w:ilvl w:val="0"/>
          <w:numId w:val="1"/>
        </w:numPr>
      </w:pPr>
      <w:r>
        <w:t xml:space="preserve">Add a description and </w:t>
      </w:r>
      <w:r w:rsidR="00932A42">
        <w:t>‘C</w:t>
      </w:r>
      <w:r>
        <w:t>hose</w:t>
      </w:r>
      <w:r w:rsidR="00932A42">
        <w:t xml:space="preserve"> visibility’ as </w:t>
      </w:r>
      <w:r w:rsidR="00932A42" w:rsidRPr="00932A42">
        <w:rPr>
          <w:b/>
          <w:bCs/>
        </w:rPr>
        <w:t>Public</w:t>
      </w:r>
    </w:p>
    <w:p w14:paraId="462C90FD" w14:textId="707AEBBA" w:rsidR="00932A42" w:rsidRDefault="00932A42" w:rsidP="00932A42">
      <w:pPr>
        <w:pStyle w:val="ListNumber"/>
        <w:numPr>
          <w:ilvl w:val="0"/>
          <w:numId w:val="0"/>
        </w:numPr>
        <w:ind w:left="792"/>
      </w:pPr>
      <w:r>
        <w:t>The rest of options are optional.</w:t>
      </w:r>
    </w:p>
    <w:p w14:paraId="060FD72D" w14:textId="1D446690" w:rsidR="00932A42" w:rsidRDefault="00932A42" w:rsidP="00932A42">
      <w:pPr>
        <w:pStyle w:val="ListNumber"/>
        <w:numPr>
          <w:ilvl w:val="0"/>
          <w:numId w:val="0"/>
        </w:numPr>
        <w:ind w:left="792"/>
      </w:pPr>
      <w:r w:rsidRPr="00932A42">
        <w:drawing>
          <wp:inline distT="0" distB="0" distL="0" distR="0" wp14:anchorId="641F643F" wp14:editId="1EBD51BC">
            <wp:extent cx="5490058" cy="4589125"/>
            <wp:effectExtent l="0" t="0" r="0" b="2540"/>
            <wp:docPr id="20442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55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944" cy="45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7C70" w14:textId="1B024692" w:rsidR="00932A42" w:rsidRDefault="00372453" w:rsidP="002E22FC">
      <w:pPr>
        <w:pStyle w:val="ListNumber"/>
        <w:numPr>
          <w:ilvl w:val="0"/>
          <w:numId w:val="1"/>
        </w:numPr>
      </w:pPr>
      <w:r>
        <w:t>Click on ‘</w:t>
      </w:r>
      <w:r w:rsidRPr="00372453">
        <w:rPr>
          <w:b/>
          <w:bCs/>
        </w:rPr>
        <w:t>Create repository</w:t>
      </w:r>
      <w:r>
        <w:t>’</w:t>
      </w:r>
    </w:p>
    <w:p w14:paraId="7FD3140A" w14:textId="4F89269A" w:rsidR="00457BEB" w:rsidRPr="0026504D" w:rsidRDefault="00EC581B" w:rsidP="0026504D">
      <w:pPr>
        <w:pStyle w:val="Heading1"/>
      </w:pPr>
      <w:r>
        <w:lastRenderedPageBreak/>
        <w:t>Upload and publish the mashup objects</w:t>
      </w:r>
    </w:p>
    <w:p w14:paraId="042DAAA7" w14:textId="2C874B5D" w:rsidR="00EC581B" w:rsidRDefault="001E298F" w:rsidP="00B61F85">
      <w:pPr>
        <w:keepNext/>
      </w:pPr>
      <w:r>
        <w:t xml:space="preserve">The minimum elements you need </w:t>
      </w:r>
      <w:r w:rsidR="00401D09">
        <w:t xml:space="preserve">is just a single </w:t>
      </w:r>
      <w:r w:rsidR="00401D09" w:rsidRPr="00401D09">
        <w:rPr>
          <w:rStyle w:val="Strong"/>
          <w:rFonts w:eastAsiaTheme="minorEastAsia"/>
        </w:rPr>
        <w:t>index.html</w:t>
      </w:r>
      <w:r w:rsidR="00401D09">
        <w:t xml:space="preserve"> file, that can be generated with the </w:t>
      </w:r>
      <w:r w:rsidR="00401D09" w:rsidRPr="00401D09">
        <w:rPr>
          <w:b/>
          <w:bCs/>
        </w:rPr>
        <w:t>Qlik Cloud Mashup Builder</w:t>
      </w:r>
      <w:r w:rsidR="00401D09">
        <w:t>.</w:t>
      </w:r>
    </w:p>
    <w:p w14:paraId="1C073E71" w14:textId="0000252A" w:rsidR="00D653FA" w:rsidRDefault="00401D09" w:rsidP="007351DD">
      <w:pPr>
        <w:keepNext/>
      </w:pPr>
      <w:r>
        <w:t xml:space="preserve">But to be honest, you’ll probably </w:t>
      </w:r>
      <w:r w:rsidR="0023730D">
        <w:t xml:space="preserve">want to have there some stuff like, images, videos, </w:t>
      </w:r>
      <w:proofErr w:type="gramStart"/>
      <w:r w:rsidR="0023730D">
        <w:t>icons,…</w:t>
      </w:r>
      <w:proofErr w:type="gramEnd"/>
    </w:p>
    <w:p w14:paraId="7A3F84CF" w14:textId="77777777" w:rsidR="007351DD" w:rsidRDefault="007351DD" w:rsidP="007351DD">
      <w:pPr>
        <w:keepNext/>
      </w:pPr>
    </w:p>
    <w:p w14:paraId="2644967D" w14:textId="0B11B4C4" w:rsidR="00457BEB" w:rsidRDefault="00457BEB" w:rsidP="0026484A">
      <w:r w:rsidRPr="00661DE5">
        <w:rPr>
          <w:rStyle w:val="Emphasis"/>
        </w:rPr>
        <w:t>Try it:</w:t>
      </w:r>
      <w:r w:rsidRPr="00457BEB">
        <w:t xml:space="preserve"> </w:t>
      </w:r>
      <w:r w:rsidR="007351DD">
        <w:t xml:space="preserve">This is an example of mashup allocated in </w:t>
      </w:r>
      <w:proofErr w:type="spellStart"/>
      <w:r w:rsidR="005E4C50">
        <w:t>Github</w:t>
      </w:r>
      <w:proofErr w:type="spellEnd"/>
      <w:r w:rsidR="007351DD">
        <w:t xml:space="preserve">, it’s composed </w:t>
      </w:r>
      <w:proofErr w:type="gramStart"/>
      <w:r w:rsidR="007351DD">
        <w:t>by</w:t>
      </w:r>
      <w:proofErr w:type="gramEnd"/>
      <w:r w:rsidR="007351DD">
        <w:t xml:space="preserve"> </w:t>
      </w:r>
      <w:r w:rsidR="005E4C50">
        <w:t>4</w:t>
      </w:r>
      <w:r w:rsidR="007351DD">
        <w:t xml:space="preserve"> objects</w:t>
      </w:r>
    </w:p>
    <w:p w14:paraId="304E0EC1" w14:textId="6B27036F" w:rsidR="006B0B82" w:rsidRDefault="00AB6404" w:rsidP="00B62968">
      <w:pPr>
        <w:pStyle w:val="ListNumber"/>
        <w:numPr>
          <w:ilvl w:val="0"/>
          <w:numId w:val="27"/>
        </w:numPr>
      </w:pPr>
      <w:r>
        <w:t>‘</w:t>
      </w:r>
      <w:r w:rsidR="007351DD" w:rsidRPr="00910D0D">
        <w:rPr>
          <w:rStyle w:val="Strong"/>
        </w:rPr>
        <w:t>Index.html</w:t>
      </w:r>
      <w:r>
        <w:t>’</w:t>
      </w:r>
      <w:r w:rsidR="007351DD">
        <w:t xml:space="preserve">, this is the </w:t>
      </w:r>
      <w:r>
        <w:t xml:space="preserve">minimum required, the </w:t>
      </w:r>
      <w:r w:rsidR="007351DD">
        <w:t>mashup</w:t>
      </w:r>
      <w:r>
        <w:t xml:space="preserve"> with </w:t>
      </w:r>
      <w:r w:rsidRPr="00B62968">
        <w:rPr>
          <w:b/>
          <w:bCs/>
        </w:rPr>
        <w:t>html</w:t>
      </w:r>
      <w:r>
        <w:t xml:space="preserve"> and </w:t>
      </w:r>
      <w:proofErr w:type="spellStart"/>
      <w:r w:rsidRPr="00B62968">
        <w:rPr>
          <w:b/>
          <w:bCs/>
        </w:rPr>
        <w:t>js</w:t>
      </w:r>
      <w:proofErr w:type="spellEnd"/>
      <w:r>
        <w:t xml:space="preserve"> code</w:t>
      </w:r>
      <w:r w:rsidR="00B62968">
        <w:t xml:space="preserve"> inside</w:t>
      </w:r>
    </w:p>
    <w:p w14:paraId="3D98D7AF" w14:textId="52951F43" w:rsidR="006B0B82" w:rsidRDefault="00AB6404" w:rsidP="006B0B82">
      <w:pPr>
        <w:pStyle w:val="ListNumber"/>
        <w:numPr>
          <w:ilvl w:val="0"/>
          <w:numId w:val="1"/>
        </w:numPr>
      </w:pPr>
      <w:r>
        <w:t>‘</w:t>
      </w:r>
      <w:r w:rsidRPr="00910D0D">
        <w:rPr>
          <w:rStyle w:val="Strong"/>
        </w:rPr>
        <w:t>favicon.ico</w:t>
      </w:r>
      <w:r>
        <w:t xml:space="preserve">’, this is optional but useful, it’s the icon that appears in your browser when you </w:t>
      </w:r>
      <w:r w:rsidR="00910D0D">
        <w:t>access</w:t>
      </w:r>
      <w:r>
        <w:t xml:space="preserve"> the mashup</w:t>
      </w:r>
    </w:p>
    <w:p w14:paraId="661447BC" w14:textId="1AC6B141" w:rsidR="00D653FA" w:rsidRDefault="00D653FA" w:rsidP="006B0B82">
      <w:pPr>
        <w:pStyle w:val="ListNumber"/>
        <w:numPr>
          <w:ilvl w:val="0"/>
          <w:numId w:val="1"/>
        </w:numPr>
      </w:pPr>
      <w:r>
        <w:t>‘</w:t>
      </w:r>
      <w:proofErr w:type="spellStart"/>
      <w:r w:rsidR="00910D0D" w:rsidRPr="003B44C1">
        <w:rPr>
          <w:rStyle w:val="Strong"/>
        </w:rPr>
        <w:t>img</w:t>
      </w:r>
      <w:proofErr w:type="spellEnd"/>
      <w:r w:rsidRPr="003B44C1">
        <w:rPr>
          <w:rStyle w:val="Strong"/>
        </w:rPr>
        <w:t>’</w:t>
      </w:r>
      <w:r w:rsidR="00910D0D">
        <w:t xml:space="preserve">, also optional, a folder with all your images, logos, videos and other visual content you will </w:t>
      </w:r>
      <w:r w:rsidR="003B44C1">
        <w:t>show in your mashup to improve the look &amp; feel</w:t>
      </w:r>
    </w:p>
    <w:p w14:paraId="08D3CB53" w14:textId="615347D8" w:rsidR="00D653FA" w:rsidRDefault="00A829CF" w:rsidP="006B0B82">
      <w:pPr>
        <w:pStyle w:val="ListNumber"/>
        <w:numPr>
          <w:ilvl w:val="0"/>
          <w:numId w:val="1"/>
        </w:numPr>
      </w:pPr>
      <w:r>
        <w:t xml:space="preserve">In case you use </w:t>
      </w:r>
      <w:proofErr w:type="gramStart"/>
      <w:r>
        <w:t>an authenticated</w:t>
      </w:r>
      <w:proofErr w:type="gramEnd"/>
      <w:r>
        <w:t xml:space="preserve"> access, you’ll need to add another object, the </w:t>
      </w:r>
      <w:r w:rsidR="003A35C0" w:rsidRPr="003A35C0">
        <w:rPr>
          <w:rStyle w:val="Strong"/>
        </w:rPr>
        <w:t>oauth-callback.html</w:t>
      </w:r>
      <w:r w:rsidR="003A35C0">
        <w:t xml:space="preserve"> file</w:t>
      </w:r>
      <w:r w:rsidR="000653E0">
        <w:object w:dxaOrig="2025" w:dyaOrig="811" w14:anchorId="52F814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4pt;height:40.3pt" o:ole="">
            <v:imagedata r:id="rId14" o:title=""/>
          </v:shape>
          <o:OLEObject Type="Embed" ProgID="Package" ShapeID="_x0000_i1025" DrawAspect="Content" ObjectID="_1850313365" r:id="rId15"/>
        </w:object>
      </w:r>
    </w:p>
    <w:p w14:paraId="48C05743" w14:textId="65D030AD" w:rsidR="00340C7E" w:rsidRDefault="00210003" w:rsidP="00340C7E">
      <w:pPr>
        <w:pStyle w:val="ListNumber"/>
        <w:numPr>
          <w:ilvl w:val="0"/>
          <w:numId w:val="0"/>
        </w:numPr>
        <w:ind w:left="792" w:hanging="360"/>
      </w:pPr>
      <w:r w:rsidRPr="00210003">
        <w:drawing>
          <wp:inline distT="0" distB="0" distL="0" distR="0" wp14:anchorId="7EE83D5A" wp14:editId="6CFF288F">
            <wp:extent cx="5943600" cy="2355215"/>
            <wp:effectExtent l="0" t="0" r="0" b="6985"/>
            <wp:docPr id="8371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28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0262" w14:textId="31741E52" w:rsidR="00340C7E" w:rsidRDefault="00340C7E" w:rsidP="00340C7E">
      <w:r w:rsidRPr="00661DE5">
        <w:rPr>
          <w:rStyle w:val="Emphasis"/>
        </w:rPr>
        <w:t>Try it:</w:t>
      </w:r>
      <w:r w:rsidRPr="00457BEB">
        <w:t xml:space="preserve"> </w:t>
      </w:r>
      <w:r>
        <w:t>T</w:t>
      </w:r>
      <w:r w:rsidR="005362C3">
        <w:t>o make all objects public</w:t>
      </w:r>
    </w:p>
    <w:p w14:paraId="33E51514" w14:textId="75E2AA22" w:rsidR="002408FE" w:rsidRDefault="002408FE" w:rsidP="002408FE">
      <w:pPr>
        <w:pStyle w:val="ListNumber"/>
        <w:numPr>
          <w:ilvl w:val="0"/>
          <w:numId w:val="24"/>
        </w:numPr>
      </w:pPr>
      <w:r>
        <w:t xml:space="preserve">Select </w:t>
      </w:r>
      <w:r w:rsidR="004E360D">
        <w:t xml:space="preserve">the option </w:t>
      </w:r>
      <w:r w:rsidR="004E360D" w:rsidRPr="004E360D">
        <w:rPr>
          <w:b/>
          <w:bCs/>
        </w:rPr>
        <w:t>Setting</w:t>
      </w:r>
      <w:r w:rsidR="004E360D">
        <w:t xml:space="preserve"> in the top bar menu </w:t>
      </w:r>
      <w:r w:rsidR="004E360D" w:rsidRPr="004E360D">
        <w:drawing>
          <wp:inline distT="0" distB="0" distL="0" distR="0" wp14:anchorId="13A5C7FA" wp14:editId="59F56B67">
            <wp:extent cx="924054" cy="352474"/>
            <wp:effectExtent l="0" t="0" r="9525" b="9525"/>
            <wp:docPr id="4197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1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7335" w14:textId="0587EE95" w:rsidR="002408FE" w:rsidRDefault="00370FAF" w:rsidP="002408FE">
      <w:pPr>
        <w:pStyle w:val="ListNumber"/>
        <w:numPr>
          <w:ilvl w:val="0"/>
          <w:numId w:val="1"/>
        </w:numPr>
      </w:pPr>
      <w:r>
        <w:t xml:space="preserve">Select the </w:t>
      </w:r>
      <w:r w:rsidR="00C144BD">
        <w:t xml:space="preserve">option </w:t>
      </w:r>
      <w:r w:rsidR="00C144BD" w:rsidRPr="00A62077">
        <w:rPr>
          <w:b/>
          <w:bCs/>
        </w:rPr>
        <w:t>Pages</w:t>
      </w:r>
      <w:r w:rsidR="00C144BD">
        <w:t xml:space="preserve"> in the left menu</w:t>
      </w:r>
    </w:p>
    <w:p w14:paraId="1F0C5430" w14:textId="77777777" w:rsidR="005362C3" w:rsidRDefault="005362C3" w:rsidP="00340C7E"/>
    <w:p w14:paraId="5F2F0505" w14:textId="2823D059" w:rsidR="002408FE" w:rsidRDefault="002408FE" w:rsidP="00340C7E">
      <w:r w:rsidRPr="002408FE">
        <w:rPr>
          <w:noProof/>
        </w:rPr>
        <w:lastRenderedPageBreak/>
        <w:drawing>
          <wp:inline distT="0" distB="0" distL="0" distR="0" wp14:anchorId="00FC9CBC" wp14:editId="15C4080A">
            <wp:extent cx="5173879" cy="2742104"/>
            <wp:effectExtent l="0" t="0" r="8255" b="1270"/>
            <wp:docPr id="5134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7358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3879" cy="27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3B12" w14:textId="0650C2D9" w:rsidR="008D197A" w:rsidRPr="00151393" w:rsidRDefault="00A62077" w:rsidP="00733DF1">
      <w:pPr>
        <w:pStyle w:val="ListNumber"/>
        <w:rPr>
          <w:color w:val="0070C0"/>
        </w:rPr>
      </w:pPr>
      <w:r>
        <w:t xml:space="preserve">In </w:t>
      </w:r>
      <w:r w:rsidRPr="00A62077">
        <w:rPr>
          <w:b/>
          <w:bCs/>
        </w:rPr>
        <w:t>Branch</w:t>
      </w:r>
      <w:r>
        <w:t xml:space="preserve"> chose ‘</w:t>
      </w:r>
      <w:r w:rsidRPr="00A62077">
        <w:rPr>
          <w:i/>
          <w:iCs/>
        </w:rPr>
        <w:t>main</w:t>
      </w:r>
      <w:r>
        <w:rPr>
          <w:i/>
          <w:iCs/>
        </w:rPr>
        <w:t>’</w:t>
      </w:r>
    </w:p>
    <w:p w14:paraId="3CF719E2" w14:textId="1BA98731" w:rsidR="00151393" w:rsidRDefault="00F76D6B" w:rsidP="00733DF1">
      <w:pPr>
        <w:pStyle w:val="ListNumber"/>
      </w:pPr>
      <w:r>
        <w:t xml:space="preserve">Click </w:t>
      </w:r>
      <w:r w:rsidRPr="00F76D6B">
        <w:rPr>
          <w:b/>
          <w:bCs/>
        </w:rPr>
        <w:t>Save</w:t>
      </w:r>
    </w:p>
    <w:p w14:paraId="79B6F4C9" w14:textId="77777777" w:rsidR="00607784" w:rsidRPr="00607784" w:rsidRDefault="00371002" w:rsidP="00733DF1">
      <w:pPr>
        <w:pStyle w:val="ListNumber"/>
      </w:pPr>
      <w:r>
        <w:t xml:space="preserve">Put a sight on the option Custom domain, you can change it, but by default it will generate </w:t>
      </w:r>
      <w:r w:rsidR="00874C41">
        <w:t xml:space="preserve">new link to your content, </w:t>
      </w:r>
      <w:proofErr w:type="spellStart"/>
      <w:proofErr w:type="gramStart"/>
      <w:r w:rsidR="00874C41" w:rsidRPr="00200A76">
        <w:rPr>
          <w:b/>
          <w:bCs/>
        </w:rPr>
        <w:t>accountname</w:t>
      </w:r>
      <w:proofErr w:type="spellEnd"/>
      <w:r w:rsidR="00874C41" w:rsidRPr="00200A76">
        <w:rPr>
          <w:b/>
          <w:bCs/>
        </w:rPr>
        <w:t xml:space="preserve"> .</w:t>
      </w:r>
      <w:proofErr w:type="gramEnd"/>
      <w:r w:rsidR="00874C41" w:rsidRPr="00200A76">
        <w:rPr>
          <w:b/>
          <w:bCs/>
        </w:rPr>
        <w:t>github.io</w:t>
      </w:r>
    </w:p>
    <w:p w14:paraId="05E406AA" w14:textId="5CB72944" w:rsidR="00F76D6B" w:rsidRDefault="00874C41" w:rsidP="00607784">
      <w:pPr>
        <w:pStyle w:val="ListNumber"/>
        <w:numPr>
          <w:ilvl w:val="0"/>
          <w:numId w:val="0"/>
        </w:numPr>
        <w:ind w:left="792"/>
      </w:pPr>
      <w:r w:rsidRPr="00874C41">
        <w:drawing>
          <wp:inline distT="0" distB="0" distL="0" distR="0" wp14:anchorId="05117AD1" wp14:editId="0AA15648">
            <wp:extent cx="5877745" cy="514422"/>
            <wp:effectExtent l="0" t="0" r="0" b="0"/>
            <wp:docPr id="12390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46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345C" w14:textId="77777777" w:rsidR="00607784" w:rsidRDefault="00607784" w:rsidP="00340C7E">
      <w:pPr>
        <w:pStyle w:val="ListNumber"/>
        <w:numPr>
          <w:ilvl w:val="0"/>
          <w:numId w:val="0"/>
        </w:numPr>
        <w:ind w:left="792" w:hanging="360"/>
      </w:pPr>
    </w:p>
    <w:p w14:paraId="4D3DC3D9" w14:textId="7AD9B01D" w:rsidR="003350AD" w:rsidRDefault="00200A76" w:rsidP="00340C7E">
      <w:pPr>
        <w:pStyle w:val="ListNumber"/>
        <w:numPr>
          <w:ilvl w:val="0"/>
          <w:numId w:val="0"/>
        </w:numPr>
        <w:ind w:left="792" w:hanging="360"/>
      </w:pPr>
      <w:r>
        <w:t xml:space="preserve">In </w:t>
      </w:r>
      <w:proofErr w:type="spellStart"/>
      <w:r>
        <w:t>github</w:t>
      </w:r>
      <w:proofErr w:type="spellEnd"/>
      <w:r>
        <w:t xml:space="preserve"> pages the access to content does not </w:t>
      </w:r>
      <w:proofErr w:type="gramStart"/>
      <w:r>
        <w:t>required</w:t>
      </w:r>
      <w:proofErr w:type="gramEnd"/>
      <w:r>
        <w:t xml:space="preserve"> the index.html in the </w:t>
      </w:r>
      <w:proofErr w:type="spellStart"/>
      <w:r>
        <w:t>url</w:t>
      </w:r>
      <w:proofErr w:type="spellEnd"/>
      <w:r>
        <w:t>.</w:t>
      </w:r>
    </w:p>
    <w:p w14:paraId="40B731AD" w14:textId="3C3EC68B" w:rsidR="00200A76" w:rsidRDefault="00200A76" w:rsidP="00340C7E">
      <w:pPr>
        <w:pStyle w:val="ListNumber"/>
        <w:numPr>
          <w:ilvl w:val="0"/>
          <w:numId w:val="0"/>
        </w:numPr>
        <w:ind w:left="792" w:hanging="360"/>
      </w:pPr>
      <w:r>
        <w:t xml:space="preserve">It could be </w:t>
      </w:r>
      <w:r w:rsidR="00C85C4A">
        <w:t xml:space="preserve">just something like this: </w:t>
      </w:r>
      <w:r w:rsidR="00C85C4A" w:rsidRPr="00C85C4A">
        <w:t>https://</w:t>
      </w:r>
      <w:r w:rsidR="00C85C4A" w:rsidRPr="00C85C4A">
        <w:rPr>
          <w:b/>
          <w:bCs/>
        </w:rPr>
        <w:t>accountname</w:t>
      </w:r>
      <w:r w:rsidR="00C85C4A" w:rsidRPr="00C85C4A">
        <w:t>.github.io/</w:t>
      </w:r>
      <w:r w:rsidR="00C85C4A" w:rsidRPr="008616B2">
        <w:rPr>
          <w:b/>
          <w:bCs/>
          <w:i/>
          <w:iCs/>
        </w:rPr>
        <w:t>repositoryname</w:t>
      </w:r>
      <w:r w:rsidR="00C85C4A" w:rsidRPr="00C85C4A">
        <w:t>/</w:t>
      </w:r>
    </w:p>
    <w:p w14:paraId="72B47186" w14:textId="3B06DBA7" w:rsidR="003350AD" w:rsidRDefault="00BA7221" w:rsidP="00340C7E">
      <w:pPr>
        <w:pStyle w:val="ListNumber"/>
        <w:numPr>
          <w:ilvl w:val="0"/>
          <w:numId w:val="0"/>
        </w:numPr>
        <w:ind w:left="792" w:hanging="360"/>
      </w:pPr>
      <w:r>
        <w:t xml:space="preserve">It assumes the mashup is a file called </w:t>
      </w:r>
      <w:r w:rsidRPr="008616B2">
        <w:rPr>
          <w:b/>
          <w:bCs/>
        </w:rPr>
        <w:t>index.html</w:t>
      </w:r>
      <w:r w:rsidR="008616B2">
        <w:t>, and it’s not needed to add it to the URL.</w:t>
      </w:r>
    </w:p>
    <w:p w14:paraId="5F1D2929" w14:textId="7C536F95" w:rsidR="00340C7E" w:rsidRDefault="00340C7E" w:rsidP="00340C7E">
      <w:pPr>
        <w:pStyle w:val="ListNumber"/>
        <w:numPr>
          <w:ilvl w:val="0"/>
          <w:numId w:val="0"/>
        </w:numPr>
        <w:ind w:left="792" w:hanging="360"/>
      </w:pPr>
    </w:p>
    <w:p w14:paraId="3BD4AC94" w14:textId="2F40D997" w:rsidR="00607784" w:rsidRDefault="00607784" w:rsidP="00340C7E">
      <w:pPr>
        <w:pStyle w:val="ListNumber"/>
        <w:numPr>
          <w:ilvl w:val="0"/>
          <w:numId w:val="0"/>
        </w:numPr>
        <w:ind w:left="792" w:hanging="360"/>
      </w:pPr>
      <w:r>
        <w:t xml:space="preserve">How to </w:t>
      </w:r>
      <w:r w:rsidR="00841314">
        <w:t>connect this environment with your Qlik Cloud tenant:</w:t>
      </w:r>
    </w:p>
    <w:p w14:paraId="26834FD6" w14:textId="181A2DBE" w:rsidR="002476D9" w:rsidRDefault="002476D9" w:rsidP="002476D9">
      <w:pPr>
        <w:pStyle w:val="ListNumber"/>
        <w:numPr>
          <w:ilvl w:val="0"/>
          <w:numId w:val="26"/>
        </w:numPr>
      </w:pPr>
      <w:r>
        <w:t xml:space="preserve">In case you set up it for </w:t>
      </w:r>
      <w:r w:rsidRPr="00FB3B17">
        <w:rPr>
          <w:b/>
          <w:bCs/>
        </w:rPr>
        <w:t>Anonymous Access</w:t>
      </w:r>
      <w:r>
        <w:t xml:space="preserve">, just share this link with anyone that want to test. Get the URL </w:t>
      </w:r>
      <w:r w:rsidR="00841314">
        <w:t>mentioned URL</w:t>
      </w:r>
      <w:r>
        <w:t xml:space="preserve"> to be used in Qlik Cloud when configuring the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ClientId</w:t>
      </w:r>
      <w:proofErr w:type="spellEnd"/>
      <w:r>
        <w:t>, in this case:</w:t>
      </w:r>
    </w:p>
    <w:p w14:paraId="169A7B38" w14:textId="74C2D629" w:rsidR="002476D9" w:rsidRDefault="00502007" w:rsidP="002476D9">
      <w:pPr>
        <w:pStyle w:val="ListNumber"/>
        <w:numPr>
          <w:ilvl w:val="1"/>
          <w:numId w:val="26"/>
        </w:numPr>
      </w:pPr>
      <w:hyperlink r:id="rId20" w:history="1">
        <w:r w:rsidRPr="003D386A">
          <w:rPr>
            <w:rStyle w:val="Hyperlink"/>
          </w:rPr>
          <w:t>https://</w:t>
        </w:r>
        <w:r w:rsidRPr="003D386A">
          <w:rPr>
            <w:rStyle w:val="Hyperlink"/>
            <w:b/>
            <w:bCs/>
          </w:rPr>
          <w:t>accountname</w:t>
        </w:r>
        <w:r w:rsidRPr="003D386A">
          <w:rPr>
            <w:rStyle w:val="Hyperlink"/>
          </w:rPr>
          <w:t>.github.io/</w:t>
        </w:r>
        <w:r w:rsidRPr="003D386A">
          <w:rPr>
            <w:rStyle w:val="Hyperlink"/>
            <w:b/>
            <w:bCs/>
            <w:i/>
            <w:iCs/>
          </w:rPr>
          <w:t>repositoryname</w:t>
        </w:r>
        <w:r w:rsidRPr="003D386A">
          <w:rPr>
            <w:rStyle w:val="Hyperlink"/>
          </w:rPr>
          <w:t>/</w:t>
        </w:r>
      </w:hyperlink>
      <w:r>
        <w:t xml:space="preserve"> </w:t>
      </w:r>
      <w:r w:rsidR="002476D9">
        <w:t xml:space="preserve"> the link you want to share with your colleagues to allow them </w:t>
      </w:r>
      <w:proofErr w:type="gramStart"/>
      <w:r w:rsidR="002476D9">
        <w:t>using</w:t>
      </w:r>
      <w:proofErr w:type="gramEnd"/>
      <w:r w:rsidR="002476D9">
        <w:t xml:space="preserve"> the mashup</w:t>
      </w:r>
    </w:p>
    <w:p w14:paraId="3F75C8D8" w14:textId="6D812E87" w:rsidR="002476D9" w:rsidRDefault="00FD57D1" w:rsidP="002476D9">
      <w:pPr>
        <w:pStyle w:val="ListNumber"/>
        <w:numPr>
          <w:ilvl w:val="1"/>
          <w:numId w:val="26"/>
        </w:numPr>
      </w:pPr>
      <w:hyperlink r:id="rId21" w:history="1">
        <w:r w:rsidRPr="003D386A">
          <w:rPr>
            <w:rStyle w:val="Hyperlink"/>
          </w:rPr>
          <w:t>https://ivanasensioqlik.github.io</w:t>
        </w:r>
      </w:hyperlink>
      <w:r>
        <w:t xml:space="preserve"> </w:t>
      </w:r>
      <w:r w:rsidR="002476D9">
        <w:t xml:space="preserve">this is the element you will type in Qlik Cloud admin console to set up the </w:t>
      </w:r>
      <w:proofErr w:type="spellStart"/>
      <w:r w:rsidR="002476D9">
        <w:t>oauth</w:t>
      </w:r>
      <w:proofErr w:type="spellEnd"/>
      <w:r w:rsidR="002476D9">
        <w:t xml:space="preserve"> </w:t>
      </w:r>
      <w:proofErr w:type="spellStart"/>
      <w:r w:rsidR="002476D9">
        <w:t>ClientId</w:t>
      </w:r>
      <w:proofErr w:type="spellEnd"/>
      <w:r w:rsidR="002476D9">
        <w:t xml:space="preserve"> as </w:t>
      </w:r>
      <w:r w:rsidR="002476D9" w:rsidRPr="00A5737E">
        <w:rPr>
          <w:b/>
          <w:bCs/>
        </w:rPr>
        <w:t>Allowed origin</w:t>
      </w:r>
    </w:p>
    <w:p w14:paraId="24A6D479" w14:textId="77777777" w:rsidR="002476D9" w:rsidRDefault="002476D9" w:rsidP="002476D9">
      <w:pPr>
        <w:pStyle w:val="ListNumber"/>
        <w:numPr>
          <w:ilvl w:val="0"/>
          <w:numId w:val="26"/>
        </w:numPr>
      </w:pPr>
      <w:r>
        <w:lastRenderedPageBreak/>
        <w:t xml:space="preserve">If the access is </w:t>
      </w:r>
      <w:r w:rsidRPr="00FB3B17">
        <w:rPr>
          <w:b/>
          <w:bCs/>
        </w:rPr>
        <w:t>authenticated</w:t>
      </w:r>
      <w:r>
        <w:t xml:space="preserve">, the user will may be prompted to sign on (mashup builder will cause a prompt for authentication, if you want to change that for SSO please review the documentation about </w:t>
      </w:r>
      <w:hyperlink r:id="rId22" w:history="1">
        <w:r w:rsidRPr="00597524">
          <w:rPr>
            <w:rStyle w:val="Hyperlink"/>
          </w:rPr>
          <w:t>auth techniques</w:t>
        </w:r>
      </w:hyperlink>
      <w:r>
        <w:t xml:space="preserve"> for Qlik Embed)</w:t>
      </w:r>
    </w:p>
    <w:p w14:paraId="2F31DCCE" w14:textId="58FF893F" w:rsidR="002476D9" w:rsidRDefault="00C90FA6" w:rsidP="002476D9">
      <w:pPr>
        <w:pStyle w:val="ListNumber"/>
        <w:numPr>
          <w:ilvl w:val="1"/>
          <w:numId w:val="26"/>
        </w:numPr>
      </w:pPr>
      <w:hyperlink r:id="rId23" w:history="1">
        <w:r w:rsidRPr="003D386A">
          <w:rPr>
            <w:rStyle w:val="Hyperlink"/>
          </w:rPr>
          <w:t>https://</w:t>
        </w:r>
        <w:r w:rsidRPr="003D386A">
          <w:rPr>
            <w:rStyle w:val="Hyperlink"/>
            <w:b/>
            <w:bCs/>
          </w:rPr>
          <w:t>accountname</w:t>
        </w:r>
        <w:r w:rsidRPr="003D386A">
          <w:rPr>
            <w:rStyle w:val="Hyperlink"/>
          </w:rPr>
          <w:t>.github.io/</w:t>
        </w:r>
        <w:r w:rsidRPr="003D386A">
          <w:rPr>
            <w:rStyle w:val="Hyperlink"/>
            <w:b/>
            <w:bCs/>
            <w:i/>
            <w:iCs/>
          </w:rPr>
          <w:t>repositoryname</w:t>
        </w:r>
        <w:r w:rsidRPr="003D386A">
          <w:rPr>
            <w:rStyle w:val="Hyperlink"/>
          </w:rPr>
          <w:t>/</w:t>
        </w:r>
      </w:hyperlink>
      <w:r>
        <w:t xml:space="preserve"> </w:t>
      </w:r>
      <w:r w:rsidR="002476D9">
        <w:t xml:space="preserve"> is the link you want to share with your colleagues to allow them using the mashup</w:t>
      </w:r>
    </w:p>
    <w:p w14:paraId="26F0A32E" w14:textId="555BA8C2" w:rsidR="002476D9" w:rsidRPr="00284CC6" w:rsidRDefault="009016F7" w:rsidP="002476D9">
      <w:pPr>
        <w:pStyle w:val="ListNumber"/>
        <w:numPr>
          <w:ilvl w:val="1"/>
          <w:numId w:val="26"/>
        </w:numPr>
      </w:pPr>
      <w:hyperlink r:id="rId24" w:history="1">
        <w:r w:rsidRPr="003D386A">
          <w:rPr>
            <w:rStyle w:val="Hyperlink"/>
          </w:rPr>
          <w:t>https://</w:t>
        </w:r>
        <w:r w:rsidRPr="003D386A">
          <w:rPr>
            <w:rStyle w:val="Hyperlink"/>
            <w:b/>
            <w:bCs/>
          </w:rPr>
          <w:t>accountname</w:t>
        </w:r>
        <w:r w:rsidRPr="003D386A">
          <w:rPr>
            <w:rStyle w:val="Hyperlink"/>
          </w:rPr>
          <w:t>.github.io</w:t>
        </w:r>
      </w:hyperlink>
      <w:r w:rsidR="002476D9">
        <w:t xml:space="preserve"> this is the element you will type in Qlik Cloud admin console to set up the </w:t>
      </w:r>
      <w:proofErr w:type="spellStart"/>
      <w:r w:rsidR="002476D9">
        <w:t>oauth</w:t>
      </w:r>
      <w:proofErr w:type="spellEnd"/>
      <w:r w:rsidR="002476D9">
        <w:t xml:space="preserve"> </w:t>
      </w:r>
      <w:proofErr w:type="spellStart"/>
      <w:r w:rsidR="002476D9">
        <w:t>ClientId</w:t>
      </w:r>
      <w:proofErr w:type="spellEnd"/>
      <w:r w:rsidR="002476D9">
        <w:t xml:space="preserve"> as </w:t>
      </w:r>
      <w:r w:rsidR="002476D9" w:rsidRPr="00A5737E">
        <w:rPr>
          <w:b/>
          <w:bCs/>
        </w:rPr>
        <w:t>Allowed origin</w:t>
      </w:r>
    </w:p>
    <w:p w14:paraId="78B0D51A" w14:textId="7B9C93FA" w:rsidR="002476D9" w:rsidRDefault="009016F7" w:rsidP="002476D9">
      <w:pPr>
        <w:pStyle w:val="ListNumber"/>
        <w:numPr>
          <w:ilvl w:val="1"/>
          <w:numId w:val="26"/>
        </w:numPr>
      </w:pPr>
      <w:hyperlink r:id="rId25" w:history="1">
        <w:r w:rsidRPr="003D386A">
          <w:rPr>
            <w:rStyle w:val="Hyperlink"/>
          </w:rPr>
          <w:t>https://</w:t>
        </w:r>
        <w:r w:rsidRPr="003D386A">
          <w:rPr>
            <w:rStyle w:val="Hyperlink"/>
            <w:b/>
            <w:bCs/>
          </w:rPr>
          <w:t>accountname</w:t>
        </w:r>
        <w:r w:rsidRPr="003D386A">
          <w:rPr>
            <w:rStyle w:val="Hyperlink"/>
          </w:rPr>
          <w:t>.github.io</w:t>
        </w:r>
        <w:r w:rsidRPr="003D386A">
          <w:rPr>
            <w:rStyle w:val="Hyperlink"/>
          </w:rPr>
          <w:t>/</w:t>
        </w:r>
        <w:r w:rsidRPr="009016F7">
          <w:rPr>
            <w:rStyle w:val="Hyperlink"/>
            <w:b/>
            <w:bCs/>
          </w:rPr>
          <w:t>repositoryname</w:t>
        </w:r>
        <w:r w:rsidRPr="003D386A">
          <w:rPr>
            <w:rStyle w:val="Hyperlink"/>
          </w:rPr>
          <w:t>/oauth-callback.html</w:t>
        </w:r>
      </w:hyperlink>
      <w:r w:rsidR="002476D9">
        <w:t xml:space="preserve"> is the element you need to type in the </w:t>
      </w:r>
      <w:proofErr w:type="spellStart"/>
      <w:r w:rsidR="002476D9">
        <w:t>oauth</w:t>
      </w:r>
      <w:proofErr w:type="spellEnd"/>
      <w:r w:rsidR="002476D9">
        <w:t xml:space="preserve"> Client Id in Qlik Cloud as </w:t>
      </w:r>
      <w:r w:rsidR="002476D9" w:rsidRPr="00FB3B17">
        <w:rPr>
          <w:b/>
          <w:bCs/>
        </w:rPr>
        <w:t>Redirect URL</w:t>
      </w:r>
    </w:p>
    <w:p w14:paraId="382B6C53" w14:textId="7B8E8B4F" w:rsidR="00402666" w:rsidRDefault="00402666" w:rsidP="002476D9">
      <w:pPr>
        <w:pStyle w:val="ListNumber"/>
        <w:numPr>
          <w:ilvl w:val="0"/>
          <w:numId w:val="0"/>
        </w:numPr>
        <w:ind w:left="792" w:hanging="360"/>
      </w:pPr>
    </w:p>
    <w:sectPr w:rsidR="00402666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58FB" w14:textId="77777777" w:rsidR="00880ACB" w:rsidRDefault="00880ACB">
      <w:pPr>
        <w:spacing w:line="240" w:lineRule="auto"/>
      </w:pPr>
      <w:r>
        <w:separator/>
      </w:r>
    </w:p>
  </w:endnote>
  <w:endnote w:type="continuationSeparator" w:id="0">
    <w:p w14:paraId="787722A5" w14:textId="77777777" w:rsidR="00880ACB" w:rsidRDefault="00880A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54171" w14:textId="77777777" w:rsidR="00880ACB" w:rsidRDefault="00880ACB">
      <w:pPr>
        <w:spacing w:line="240" w:lineRule="auto"/>
      </w:pPr>
      <w:r>
        <w:separator/>
      </w:r>
    </w:p>
  </w:footnote>
  <w:footnote w:type="continuationSeparator" w:id="0">
    <w:p w14:paraId="5431565E" w14:textId="77777777" w:rsidR="00880ACB" w:rsidRDefault="00880A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E3BE2"/>
    <w:multiLevelType w:val="hybridMultilevel"/>
    <w:tmpl w:val="BEE294EA"/>
    <w:lvl w:ilvl="0" w:tplc="4000B1C8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65A7A"/>
    <w:multiLevelType w:val="hybridMultilevel"/>
    <w:tmpl w:val="93D4D1C4"/>
    <w:lvl w:ilvl="0" w:tplc="5ED464EE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C04F8"/>
    <w:multiLevelType w:val="hybridMultilevel"/>
    <w:tmpl w:val="A726E102"/>
    <w:lvl w:ilvl="0" w:tplc="759094B0">
      <w:numFmt w:val="bullet"/>
      <w:lvlText w:val=""/>
      <w:lvlJc w:val="left"/>
      <w:pPr>
        <w:ind w:left="79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66D972F7"/>
    <w:multiLevelType w:val="hybridMultilevel"/>
    <w:tmpl w:val="0BE6F9E8"/>
    <w:lvl w:ilvl="0" w:tplc="BE069164">
      <w:numFmt w:val="bullet"/>
      <w:lvlText w:val="-"/>
      <w:lvlJc w:val="left"/>
      <w:pPr>
        <w:ind w:left="792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3241781">
    <w:abstractNumId w:val="14"/>
  </w:num>
  <w:num w:numId="2" w16cid:durableId="2010595407">
    <w:abstractNumId w:val="14"/>
    <w:lvlOverride w:ilvl="0">
      <w:startOverride w:val="1"/>
    </w:lvlOverride>
  </w:num>
  <w:num w:numId="3" w16cid:durableId="1452822048">
    <w:abstractNumId w:val="14"/>
  </w:num>
  <w:num w:numId="4" w16cid:durableId="1299382902">
    <w:abstractNumId w:val="14"/>
    <w:lvlOverride w:ilvl="0">
      <w:startOverride w:val="1"/>
    </w:lvlOverride>
  </w:num>
  <w:num w:numId="5" w16cid:durableId="2058776534">
    <w:abstractNumId w:val="8"/>
  </w:num>
  <w:num w:numId="6" w16cid:durableId="153034632">
    <w:abstractNumId w:val="14"/>
    <w:lvlOverride w:ilvl="0">
      <w:startOverride w:val="1"/>
    </w:lvlOverride>
  </w:num>
  <w:num w:numId="7" w16cid:durableId="19467684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6971878">
    <w:abstractNumId w:val="9"/>
  </w:num>
  <w:num w:numId="9" w16cid:durableId="11348317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05552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1081474">
    <w:abstractNumId w:val="7"/>
  </w:num>
  <w:num w:numId="12" w16cid:durableId="936787403">
    <w:abstractNumId w:val="6"/>
  </w:num>
  <w:num w:numId="13" w16cid:durableId="526336441">
    <w:abstractNumId w:val="5"/>
  </w:num>
  <w:num w:numId="14" w16cid:durableId="1346861287">
    <w:abstractNumId w:val="4"/>
  </w:num>
  <w:num w:numId="15" w16cid:durableId="384841982">
    <w:abstractNumId w:val="3"/>
  </w:num>
  <w:num w:numId="16" w16cid:durableId="51000832">
    <w:abstractNumId w:val="2"/>
  </w:num>
  <w:num w:numId="17" w16cid:durableId="1547137582">
    <w:abstractNumId w:val="1"/>
  </w:num>
  <w:num w:numId="18" w16cid:durableId="266042241">
    <w:abstractNumId w:val="0"/>
  </w:num>
  <w:num w:numId="19" w16cid:durableId="1080257019">
    <w:abstractNumId w:val="14"/>
  </w:num>
  <w:num w:numId="20" w16cid:durableId="1012948830">
    <w:abstractNumId w:val="13"/>
  </w:num>
  <w:num w:numId="21" w16cid:durableId="1466968861">
    <w:abstractNumId w:val="11"/>
  </w:num>
  <w:num w:numId="22" w16cid:durableId="1453204756">
    <w:abstractNumId w:val="10"/>
  </w:num>
  <w:num w:numId="23" w16cid:durableId="377969946">
    <w:abstractNumId w:val="14"/>
  </w:num>
  <w:num w:numId="24" w16cid:durableId="1101283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65709031">
    <w:abstractNumId w:val="14"/>
  </w:num>
  <w:num w:numId="26" w16cid:durableId="982464566">
    <w:abstractNumId w:val="12"/>
  </w:num>
  <w:num w:numId="27" w16cid:durableId="2609123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BA"/>
    <w:rsid w:val="00007202"/>
    <w:rsid w:val="000076D4"/>
    <w:rsid w:val="000150E9"/>
    <w:rsid w:val="00030E3C"/>
    <w:rsid w:val="00045BE0"/>
    <w:rsid w:val="0005797A"/>
    <w:rsid w:val="000653E0"/>
    <w:rsid w:val="00072D27"/>
    <w:rsid w:val="00083C22"/>
    <w:rsid w:val="00086E87"/>
    <w:rsid w:val="000871A8"/>
    <w:rsid w:val="000A036B"/>
    <w:rsid w:val="000B33E4"/>
    <w:rsid w:val="000B459F"/>
    <w:rsid w:val="000C1F3F"/>
    <w:rsid w:val="000D0E4A"/>
    <w:rsid w:val="000E2564"/>
    <w:rsid w:val="000F11B9"/>
    <w:rsid w:val="00102341"/>
    <w:rsid w:val="00104FE3"/>
    <w:rsid w:val="00105960"/>
    <w:rsid w:val="001073CE"/>
    <w:rsid w:val="00121553"/>
    <w:rsid w:val="00124088"/>
    <w:rsid w:val="00131CAB"/>
    <w:rsid w:val="00141474"/>
    <w:rsid w:val="00151393"/>
    <w:rsid w:val="00190BAB"/>
    <w:rsid w:val="001968C8"/>
    <w:rsid w:val="001A261F"/>
    <w:rsid w:val="001A3242"/>
    <w:rsid w:val="001A684E"/>
    <w:rsid w:val="001C2CAB"/>
    <w:rsid w:val="001D0BD1"/>
    <w:rsid w:val="001E298F"/>
    <w:rsid w:val="00200A76"/>
    <w:rsid w:val="002017AC"/>
    <w:rsid w:val="00210003"/>
    <w:rsid w:val="00223BBA"/>
    <w:rsid w:val="002353A9"/>
    <w:rsid w:val="002359ED"/>
    <w:rsid w:val="0023730D"/>
    <w:rsid w:val="002408FE"/>
    <w:rsid w:val="002476D9"/>
    <w:rsid w:val="00252520"/>
    <w:rsid w:val="00254AFE"/>
    <w:rsid w:val="002625F9"/>
    <w:rsid w:val="002631F7"/>
    <w:rsid w:val="0026484A"/>
    <w:rsid w:val="0026504D"/>
    <w:rsid w:val="00276926"/>
    <w:rsid w:val="00293BE0"/>
    <w:rsid w:val="002A67C8"/>
    <w:rsid w:val="002B2B8B"/>
    <w:rsid w:val="002B40B7"/>
    <w:rsid w:val="002B659A"/>
    <w:rsid w:val="002C5D75"/>
    <w:rsid w:val="002E0DE0"/>
    <w:rsid w:val="002E22FC"/>
    <w:rsid w:val="00301789"/>
    <w:rsid w:val="00325194"/>
    <w:rsid w:val="00325833"/>
    <w:rsid w:val="003350AD"/>
    <w:rsid w:val="00337E22"/>
    <w:rsid w:val="00340C7E"/>
    <w:rsid w:val="00370FAF"/>
    <w:rsid w:val="00371002"/>
    <w:rsid w:val="00372453"/>
    <w:rsid w:val="003728E3"/>
    <w:rsid w:val="00377E47"/>
    <w:rsid w:val="00393AAF"/>
    <w:rsid w:val="003962D3"/>
    <w:rsid w:val="003A35C0"/>
    <w:rsid w:val="003B44C1"/>
    <w:rsid w:val="003B51A9"/>
    <w:rsid w:val="003B5858"/>
    <w:rsid w:val="003C7D9D"/>
    <w:rsid w:val="003E3A63"/>
    <w:rsid w:val="003E4213"/>
    <w:rsid w:val="00401D09"/>
    <w:rsid w:val="00402666"/>
    <w:rsid w:val="00441E55"/>
    <w:rsid w:val="00457BEB"/>
    <w:rsid w:val="00461B2E"/>
    <w:rsid w:val="00467FC3"/>
    <w:rsid w:val="00482CFC"/>
    <w:rsid w:val="00487996"/>
    <w:rsid w:val="00491910"/>
    <w:rsid w:val="004A2AF6"/>
    <w:rsid w:val="004A3D03"/>
    <w:rsid w:val="004B6D7F"/>
    <w:rsid w:val="004D785F"/>
    <w:rsid w:val="004E013F"/>
    <w:rsid w:val="004E360D"/>
    <w:rsid w:val="004E744B"/>
    <w:rsid w:val="004F51FA"/>
    <w:rsid w:val="004F7760"/>
    <w:rsid w:val="00502007"/>
    <w:rsid w:val="00520AC9"/>
    <w:rsid w:val="005362C3"/>
    <w:rsid w:val="0053670D"/>
    <w:rsid w:val="005566C6"/>
    <w:rsid w:val="00561F9A"/>
    <w:rsid w:val="00566100"/>
    <w:rsid w:val="00594254"/>
    <w:rsid w:val="00597524"/>
    <w:rsid w:val="005B6EB8"/>
    <w:rsid w:val="005E4C50"/>
    <w:rsid w:val="006023AA"/>
    <w:rsid w:val="00607784"/>
    <w:rsid w:val="00614CAB"/>
    <w:rsid w:val="00633BC0"/>
    <w:rsid w:val="006412FD"/>
    <w:rsid w:val="00661DE5"/>
    <w:rsid w:val="006706DE"/>
    <w:rsid w:val="00675001"/>
    <w:rsid w:val="0069487E"/>
    <w:rsid w:val="006A648B"/>
    <w:rsid w:val="006B0B82"/>
    <w:rsid w:val="006B34A0"/>
    <w:rsid w:val="006B763F"/>
    <w:rsid w:val="006B7649"/>
    <w:rsid w:val="006B7EF2"/>
    <w:rsid w:val="006C3B5F"/>
    <w:rsid w:val="006D00FD"/>
    <w:rsid w:val="006D3A72"/>
    <w:rsid w:val="006E6B75"/>
    <w:rsid w:val="006F17CF"/>
    <w:rsid w:val="006F2595"/>
    <w:rsid w:val="006F53EE"/>
    <w:rsid w:val="00717507"/>
    <w:rsid w:val="007263B8"/>
    <w:rsid w:val="00726D9C"/>
    <w:rsid w:val="00726F2C"/>
    <w:rsid w:val="00733DF1"/>
    <w:rsid w:val="007351DD"/>
    <w:rsid w:val="00736D30"/>
    <w:rsid w:val="007378F1"/>
    <w:rsid w:val="00742FF3"/>
    <w:rsid w:val="00783529"/>
    <w:rsid w:val="00794B27"/>
    <w:rsid w:val="007A73CB"/>
    <w:rsid w:val="007A7846"/>
    <w:rsid w:val="007B0977"/>
    <w:rsid w:val="007B2795"/>
    <w:rsid w:val="007C29AD"/>
    <w:rsid w:val="007F66F5"/>
    <w:rsid w:val="00812400"/>
    <w:rsid w:val="0082203C"/>
    <w:rsid w:val="00823D50"/>
    <w:rsid w:val="008360A8"/>
    <w:rsid w:val="00841314"/>
    <w:rsid w:val="008416E0"/>
    <w:rsid w:val="00853E64"/>
    <w:rsid w:val="008616B2"/>
    <w:rsid w:val="008646E4"/>
    <w:rsid w:val="00873DFC"/>
    <w:rsid w:val="00874C41"/>
    <w:rsid w:val="00880ACB"/>
    <w:rsid w:val="00895251"/>
    <w:rsid w:val="00896E49"/>
    <w:rsid w:val="00897BFF"/>
    <w:rsid w:val="008C61B9"/>
    <w:rsid w:val="008D197A"/>
    <w:rsid w:val="009016F7"/>
    <w:rsid w:val="00910D0D"/>
    <w:rsid w:val="00912477"/>
    <w:rsid w:val="009139AF"/>
    <w:rsid w:val="009233B9"/>
    <w:rsid w:val="00932A42"/>
    <w:rsid w:val="00940DAB"/>
    <w:rsid w:val="00943B06"/>
    <w:rsid w:val="00945864"/>
    <w:rsid w:val="00952502"/>
    <w:rsid w:val="0097188B"/>
    <w:rsid w:val="00971BDA"/>
    <w:rsid w:val="009806F4"/>
    <w:rsid w:val="00980BB4"/>
    <w:rsid w:val="009853E9"/>
    <w:rsid w:val="0099618C"/>
    <w:rsid w:val="00996E16"/>
    <w:rsid w:val="009B69C5"/>
    <w:rsid w:val="009D3947"/>
    <w:rsid w:val="009F432F"/>
    <w:rsid w:val="009F72A7"/>
    <w:rsid w:val="00A119D9"/>
    <w:rsid w:val="00A1309F"/>
    <w:rsid w:val="00A1574C"/>
    <w:rsid w:val="00A21BED"/>
    <w:rsid w:val="00A27D99"/>
    <w:rsid w:val="00A44129"/>
    <w:rsid w:val="00A60D92"/>
    <w:rsid w:val="00A62077"/>
    <w:rsid w:val="00A71EBF"/>
    <w:rsid w:val="00A77445"/>
    <w:rsid w:val="00A829CF"/>
    <w:rsid w:val="00A86EAC"/>
    <w:rsid w:val="00A923E7"/>
    <w:rsid w:val="00A96FCC"/>
    <w:rsid w:val="00AA661C"/>
    <w:rsid w:val="00AB6404"/>
    <w:rsid w:val="00AC2F58"/>
    <w:rsid w:val="00AF421F"/>
    <w:rsid w:val="00B369B4"/>
    <w:rsid w:val="00B53817"/>
    <w:rsid w:val="00B61F85"/>
    <w:rsid w:val="00B62968"/>
    <w:rsid w:val="00B65FDF"/>
    <w:rsid w:val="00BA3059"/>
    <w:rsid w:val="00BA3CC7"/>
    <w:rsid w:val="00BA7221"/>
    <w:rsid w:val="00BF457D"/>
    <w:rsid w:val="00BF4775"/>
    <w:rsid w:val="00C144BD"/>
    <w:rsid w:val="00C54D0F"/>
    <w:rsid w:val="00C82A5B"/>
    <w:rsid w:val="00C85C4A"/>
    <w:rsid w:val="00C90FA6"/>
    <w:rsid w:val="00CA0C45"/>
    <w:rsid w:val="00CA6ED6"/>
    <w:rsid w:val="00CB1D0E"/>
    <w:rsid w:val="00CB7FC9"/>
    <w:rsid w:val="00CC3AB0"/>
    <w:rsid w:val="00CD09B1"/>
    <w:rsid w:val="00CD4A9C"/>
    <w:rsid w:val="00CF12AE"/>
    <w:rsid w:val="00D1798D"/>
    <w:rsid w:val="00D23835"/>
    <w:rsid w:val="00D44ACA"/>
    <w:rsid w:val="00D509F1"/>
    <w:rsid w:val="00D549EC"/>
    <w:rsid w:val="00D653FA"/>
    <w:rsid w:val="00D86F61"/>
    <w:rsid w:val="00D902A4"/>
    <w:rsid w:val="00D95416"/>
    <w:rsid w:val="00DA20A6"/>
    <w:rsid w:val="00DB1EBA"/>
    <w:rsid w:val="00DB2323"/>
    <w:rsid w:val="00DB331E"/>
    <w:rsid w:val="00DC4E21"/>
    <w:rsid w:val="00DD5358"/>
    <w:rsid w:val="00E224A0"/>
    <w:rsid w:val="00E254F0"/>
    <w:rsid w:val="00E41F6F"/>
    <w:rsid w:val="00E4313F"/>
    <w:rsid w:val="00E51168"/>
    <w:rsid w:val="00E55B4B"/>
    <w:rsid w:val="00E55FC7"/>
    <w:rsid w:val="00E72A21"/>
    <w:rsid w:val="00E7715A"/>
    <w:rsid w:val="00E777ED"/>
    <w:rsid w:val="00E90E22"/>
    <w:rsid w:val="00EA5237"/>
    <w:rsid w:val="00EB700D"/>
    <w:rsid w:val="00EC581B"/>
    <w:rsid w:val="00ED3D9A"/>
    <w:rsid w:val="00EE1071"/>
    <w:rsid w:val="00EE72C7"/>
    <w:rsid w:val="00EF1D6B"/>
    <w:rsid w:val="00F33B83"/>
    <w:rsid w:val="00F41B42"/>
    <w:rsid w:val="00F503CD"/>
    <w:rsid w:val="00F546F7"/>
    <w:rsid w:val="00F54BD0"/>
    <w:rsid w:val="00F633E4"/>
    <w:rsid w:val="00F76D6B"/>
    <w:rsid w:val="00FB3BB2"/>
    <w:rsid w:val="00FC078D"/>
    <w:rsid w:val="00FC4BA2"/>
    <w:rsid w:val="00FD09F3"/>
    <w:rsid w:val="00FD57D1"/>
    <w:rsid w:val="00FE5618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72C95F"/>
  <w15:chartTrackingRefBased/>
  <w15:docId w15:val="{50FD3668-B23C-4429-AC2F-BDC25812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ivanasensioqlik.github.io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accountname.github.io/repositoryname/oauth-callback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accountname.github.io/repositoryname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github.com/en/get-started" TargetMode="External"/><Relationship Id="rId24" Type="http://schemas.openxmlformats.org/officeDocument/2006/relationships/hyperlink" Target="https://accountname.github.io" TargetMode="External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hyperlink" Target="https://accountname.github.io/repositoryname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Relationship Id="rId22" Type="http://schemas.openxmlformats.org/officeDocument/2006/relationships/hyperlink" Target="https://qlik.dev/embed/qlik-embed/authenticate/connect-qlik-embed/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fe\AppData\Local\Microsoft\Office\16.0\DTS\en-US%7b5D641DBB-8BD5-4539-98C6-142870D7AC8F%7d\%7b61061ACC-10B0-4153-8C5F-995636C9A6AD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{61061ACC-10B0-4153-8C5F-995636C9A6AD}TF5517a15e-098e-45ec-8744-ffd85dafa90e959eafb8_win32-b16bad9ff9ca</Template>
  <TotalTime>138</TotalTime>
  <Pages>5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Felipe</cp:lastModifiedBy>
  <cp:revision>128</cp:revision>
  <dcterms:created xsi:type="dcterms:W3CDTF">2026-09-07T10:57:00Z</dcterms:created>
  <dcterms:modified xsi:type="dcterms:W3CDTF">2026-09-07T17:09:00Z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